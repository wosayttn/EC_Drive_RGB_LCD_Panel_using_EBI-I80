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r w:rsidRPr="00FB160E">
        <w:rPr>
          <w:rFonts w:hint="eastAsia"/>
          <w:lang w:eastAsia="zh-TW"/>
        </w:rPr>
        <w:lastRenderedPageBreak/>
        <w:t>概述</w:t>
      </w:r>
    </w:p>
    <w:p w14:paraId="2C211B51" w14:textId="6F86F92F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REF _Ref189584678 \h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4DCC06DA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50965974" w:rsidR="00DB26F5" w:rsidRPr="00DB26F5" w:rsidRDefault="00DB26F5" w:rsidP="00DB26F5">
      <w:pPr>
        <w:pStyle w:val="Caption"/>
        <w:rPr>
          <w:lang w:eastAsia="zh-TW"/>
        </w:rPr>
      </w:pPr>
      <w:bookmarkStart w:id="2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2"/>
    </w:p>
    <w:p w14:paraId="2FCECD8A" w14:textId="0A56FE56" w:rsidR="003A2EEC" w:rsidRPr="008965DA" w:rsidRDefault="00EB400F" w:rsidP="00A5600E">
      <w:pPr>
        <w:pStyle w:val="Heading2"/>
      </w:pPr>
      <w:bookmarkStart w:id="3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>
        <w:rPr>
          <w:lang w:eastAsia="zh-TW"/>
        </w:rPr>
        <w:t>V</w:t>
      </w:r>
      <w:r w:rsidR="002D2AAD">
        <w:rPr>
          <w:rFonts w:hint="eastAsia"/>
          <w:lang w:eastAsia="zh-TW"/>
        </w:rPr>
        <w:t xml:space="preserve"> </w:t>
      </w:r>
      <w:r w:rsidR="002D2AAD"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 w:rsidR="002D2AAD">
        <w:rPr>
          <w:lang w:eastAsia="zh-TW"/>
        </w:rPr>
        <w:t xml:space="preserve"> </w:t>
      </w:r>
      <w:r>
        <w:rPr>
          <w:lang w:eastAsia="zh-TW"/>
        </w:rPr>
        <w:t>H</w:t>
      </w:r>
      <w:r w:rsidR="002D2AAD">
        <w:rPr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83369452"/>
      <w:bookmarkStart w:id="6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5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6"/>
    </w:p>
    <w:p w14:paraId="18C92059" w14:textId="1F79744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TW"/>
        </w:rPr>
        <w:instrText xml:space="preserve"> </w:instrText>
      </w:r>
      <w:r w:rsidR="00BB0F1E">
        <w:rPr>
          <w:rFonts w:hint="eastAsia"/>
          <w:lang w:eastAsia="zh-TW"/>
        </w:rPr>
        <w:instrText>REF _Ref191921425 \h</w:instrText>
      </w:r>
      <w:r w:rsidR="00BB0F1E">
        <w:rPr>
          <w:lang w:eastAsia="zh-TW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BB0F1E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A633C">
        <w:rPr>
          <w:rFonts w:hint="eastAsia"/>
          <w:lang w:eastAsia="zh-TW"/>
        </w:rPr>
        <w:t>。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響應，並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B32050">
        <w:rPr>
          <w:i/>
          <w:iCs/>
          <w:lang w:eastAsia="zh-TW"/>
        </w:rPr>
        <w:t>VACT.</w:t>
      </w:r>
      <w:r w:rsidR="00FF63D7" w:rsidRPr="00B32050">
        <w:rPr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7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7"/>
    </w:p>
    <w:p w14:paraId="2AA52A08" w14:textId="497E1902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_Ref191922063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H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522AF5" w:rsidRPr="008A0048">
        <w:rPr>
          <w:b/>
          <w:bCs/>
          <w:i/>
          <w:iCs/>
          <w:lang w:eastAsia="zh-TW"/>
        </w:rPr>
        <w:t>V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和</w:t>
      </w:r>
      <w:r w:rsidR="00522AF5">
        <w:rPr>
          <w:rFonts w:hint="eastAsia"/>
          <w:lang w:eastAsia="zh-TW"/>
        </w:rPr>
        <w:t xml:space="preserve"> </w:t>
      </w:r>
      <w:r w:rsidR="00522AF5" w:rsidRPr="008A0048">
        <w:rPr>
          <w:rFonts w:hint="eastAsia"/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8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8"/>
    </w:p>
    <w:p w14:paraId="1889BB8C" w14:textId="7E310D65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TW"/>
        </w:rPr>
        <w:instrText xml:space="preserve"> </w:instrText>
      </w:r>
      <w:r w:rsidR="00E93C4C">
        <w:rPr>
          <w:rFonts w:hint="eastAsia"/>
          <w:lang w:eastAsia="zh-TW"/>
        </w:rPr>
        <w:instrText>REF _Ref189577512 \h</w:instrText>
      </w:r>
      <w:r w:rsidR="00E93C4C">
        <w:rPr>
          <w:lang w:eastAsia="zh-TW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E93C4C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47280E">
        <w:rPr>
          <w:i/>
          <w:iCs/>
          <w:lang w:eastAsia="zh-TW"/>
        </w:rPr>
        <w:t>ADR</w:t>
      </w:r>
      <w:r w:rsidRPr="0047280E">
        <w:rPr>
          <w:rFonts w:hint="eastAsia"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47280E">
        <w:rPr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>
        <w:rPr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5435C358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可以使用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的資料進行</w:t>
      </w:r>
      <w:r>
        <w:rPr>
          <w:rFonts w:hint="eastAsia"/>
          <w:lang w:eastAsia="zh-TW"/>
        </w:rPr>
        <w:t>RGB888</w:t>
      </w:r>
      <w:r>
        <w:rPr>
          <w:rFonts w:hint="eastAsia"/>
          <w:lang w:eastAsia="zh-TW"/>
        </w:rPr>
        <w:t>補色，以實現更高的顏色精度。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9" w:name="_Ref83299529"/>
      <w:bookmarkStart w:id="10" w:name="_Ref83289533"/>
      <w:bookmarkStart w:id="11" w:name="_Ref189577512"/>
      <w:r>
        <w:rPr>
          <w:rFonts w:hint="eastAsia"/>
          <w:lang w:eastAsia="zh-TW"/>
        </w:rPr>
        <w:t>圖</w:t>
      </w:r>
      <w:bookmarkEnd w:id="9"/>
      <w:bookmarkEnd w:id="10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1"/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11AFBEE5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495203">
        <w:rPr>
          <w:lang w:eastAsia="zh-TW"/>
        </w:rPr>
        <w:fldChar w:fldCharType="begin"/>
      </w:r>
      <w:r w:rsidR="00495203">
        <w:rPr>
          <w:lang w:eastAsia="zh-TW"/>
        </w:rPr>
        <w:instrText xml:space="preserve"> </w:instrText>
      </w:r>
      <w:r w:rsidR="00495203">
        <w:rPr>
          <w:rFonts w:hint="eastAsia"/>
          <w:lang w:eastAsia="zh-TW"/>
        </w:rPr>
        <w:instrText>REF _Ref189588836 \h</w:instrText>
      </w:r>
      <w:r w:rsidR="00495203">
        <w:rPr>
          <w:lang w:eastAsia="zh-TW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EC1835">
        <w:rPr>
          <w:rFonts w:hint="eastAsia"/>
          <w:lang w:eastAsia="zh-TW"/>
        </w:rPr>
        <w:t>圖</w:t>
      </w:r>
      <w:r w:rsidR="00EC1835">
        <w:rPr>
          <w:noProof/>
          <w:lang w:eastAsia="zh-TW"/>
        </w:rPr>
        <w:t>1</w:t>
      </w:r>
      <w:r w:rsidR="00EC1835">
        <w:rPr>
          <w:lang w:eastAsia="zh-TW"/>
        </w:rPr>
        <w:noBreakHyphen/>
      </w:r>
      <w:r w:rsidR="00EC1835">
        <w:rPr>
          <w:noProof/>
          <w:lang w:eastAsia="zh-TW"/>
        </w:rPr>
        <w:t>4</w:t>
      </w:r>
      <w:r w:rsidR="00EC1835">
        <w:rPr>
          <w:lang w:eastAsia="zh-TW"/>
        </w:rPr>
        <w:t xml:space="preserve"> </w:t>
      </w:r>
      <w:r w:rsidR="00495203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_Ref189588933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6</w:t>
      </w:r>
      <w:r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EC1835">
        <w:rPr>
          <w:lang w:eastAsia="zh-TW"/>
        </w:rPr>
        <w:fldChar w:fldCharType="begin"/>
      </w:r>
      <w:r w:rsidR="00EC1835">
        <w:rPr>
          <w:lang w:eastAsia="zh-TW"/>
        </w:rPr>
        <w:instrText xml:space="preserve"> </w:instrText>
      </w:r>
      <w:r w:rsidR="00EC1835">
        <w:rPr>
          <w:rFonts w:hint="eastAsia"/>
          <w:lang w:eastAsia="zh-TW"/>
        </w:rPr>
        <w:instrText>REF _Ref192163815 \h</w:instrText>
      </w:r>
      <w:r w:rsidR="00EC1835">
        <w:rPr>
          <w:lang w:eastAsia="zh-TW"/>
        </w:rPr>
        <w:instrText xml:space="preserve"> </w:instrText>
      </w:r>
      <w:r w:rsidR="00EC1835">
        <w:rPr>
          <w:lang w:eastAsia="zh-TW"/>
        </w:rPr>
      </w:r>
      <w:r w:rsidR="00EC1835">
        <w:rPr>
          <w:lang w:eastAsia="zh-TW"/>
        </w:rPr>
        <w:fldChar w:fldCharType="separate"/>
      </w:r>
      <w:r w:rsidR="00EC1835">
        <w:rPr>
          <w:rFonts w:hint="eastAsia"/>
          <w:lang w:eastAsia="zh-TW"/>
        </w:rPr>
        <w:t>圖</w:t>
      </w:r>
      <w:r w:rsidR="00EC1835">
        <w:rPr>
          <w:noProof/>
          <w:lang w:eastAsia="zh-TW"/>
        </w:rPr>
        <w:t>1</w:t>
      </w:r>
      <w:r w:rsidR="00EC1835">
        <w:rPr>
          <w:lang w:eastAsia="zh-TW"/>
        </w:rPr>
        <w:noBreakHyphen/>
      </w:r>
      <w:r w:rsidR="00EC1835">
        <w:rPr>
          <w:noProof/>
          <w:lang w:eastAsia="zh-TW"/>
        </w:rPr>
        <w:t>7</w:t>
      </w:r>
      <w:r w:rsidR="00EC1835">
        <w:rPr>
          <w:lang w:eastAsia="zh-TW"/>
        </w:rPr>
        <w:t xml:space="preserve"> </w:t>
      </w:r>
      <w:r w:rsidR="00EC1835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001E66">
        <w:rPr>
          <w:rFonts w:hint="eastAsia"/>
          <w:lang w:eastAsia="zh-TW"/>
        </w:rPr>
        <w:t>與</w:t>
      </w:r>
      <w:r w:rsidR="00704149">
        <w:rPr>
          <w:rFonts w:hint="eastAsia"/>
          <w:lang w:eastAsia="zh-TW"/>
        </w:rPr>
        <w:t>兩張圖片</w:t>
      </w:r>
      <w:r w:rsidRPr="00E820D0">
        <w:rPr>
          <w:rFonts w:hint="eastAsia"/>
          <w:lang w:eastAsia="zh-TW"/>
        </w:rPr>
        <w:t>切換效果。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12" w:name="_Ref83304166"/>
      <w:bookmarkStart w:id="13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12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13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17A147BC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2DE0CA6A" w:rsidR="009C2706" w:rsidRDefault="00C731FE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4" w:name="_Ref83309056"/>
      <w:bookmarkStart w:id="15" w:name="_Ref189588933"/>
      <w:r>
        <w:rPr>
          <w:rFonts w:hint="eastAsia"/>
          <w:lang w:eastAsia="zh-TW"/>
        </w:rPr>
        <w:t>圖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22AF5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 w:rsidR="009C2706">
        <w:rPr>
          <w:lang w:eastAsia="zh-TW"/>
        </w:rPr>
        <w:noBreakHyphen/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22AF5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4"/>
      <w:r w:rsidR="009C2706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執行畫面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021646" w14:paraId="45FBF0B0" w14:textId="77777777" w:rsidTr="007952C7">
        <w:tc>
          <w:tcPr>
            <w:tcW w:w="9964" w:type="dxa"/>
          </w:tcPr>
          <w:p w14:paraId="471D315F" w14:textId="68FF1961" w:rsidR="00021646" w:rsidRDefault="00021646" w:rsidP="007952C7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 w:hint="eastAsia"/>
                <w:noProof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3F8AC0BA" wp14:editId="49107690">
                  <wp:extent cx="3150062" cy="4209078"/>
                  <wp:effectExtent l="0" t="0" r="0" b="1270"/>
                  <wp:docPr id="86757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3171651" cy="423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0837" w:rsidRPr="00E50837">
              <w:rPr>
                <w:rFonts w:cs="Arial" w:hint="eastAsia"/>
                <w:noProof/>
                <w:color w:val="FF0000"/>
                <w:szCs w:val="24"/>
                <w:lang w:eastAsia="zh-TW"/>
              </w:rPr>
              <w:t>重拍，待處理</w:t>
            </w:r>
            <w:r w:rsidR="00E50837" w:rsidRPr="00E50837">
              <w:rPr>
                <w:rFonts w:cs="Arial"/>
                <w:noProof/>
                <w:color w:val="FF0000"/>
                <w:szCs w:val="24"/>
                <w:lang w:eastAsia="zh-TW"/>
              </w:rPr>
              <w:t>…..</w:t>
            </w:r>
          </w:p>
        </w:tc>
      </w:tr>
    </w:tbl>
    <w:p w14:paraId="6D4D6E58" w14:textId="0B8DDF72" w:rsidR="00021646" w:rsidRDefault="00021646" w:rsidP="00021646">
      <w:pPr>
        <w:pStyle w:val="Caption"/>
        <w:rPr>
          <w:rFonts w:asciiTheme="minorBidi" w:hAnsiTheme="minorBidi" w:cstheme="minorBidi"/>
          <w:lang w:eastAsia="zh-TW"/>
        </w:rPr>
      </w:pPr>
      <w:bookmarkStart w:id="16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7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Pr="00E820D0">
        <w:rPr>
          <w:rFonts w:hint="eastAsia"/>
          <w:lang w:eastAsia="zh-TW"/>
        </w:rPr>
        <w:t>屏幕</w:t>
      </w:r>
      <w:r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圖像</w:t>
      </w:r>
      <w:bookmarkEnd w:id="16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7200AD4C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>
        <w:rPr>
          <w:rFonts w:hint="eastAsia"/>
          <w:sz w:val="23"/>
          <w:szCs w:val="23"/>
          <w:lang w:eastAsia="zh-TW"/>
        </w:rPr>
        <w:t xml:space="preserve"> </w:t>
      </w:r>
      <w:proofErr w:type="spellStart"/>
      <w:r w:rsidR="005E6002" w:rsidRPr="002534E7">
        <w:rPr>
          <w:rFonts w:hint="eastAsia"/>
          <w:i/>
          <w:sz w:val="23"/>
          <w:szCs w:val="23"/>
          <w:lang w:eastAsia="zh-TW"/>
        </w:rPr>
        <w:t>main.</w:t>
      </w:r>
      <w:r w:rsidR="005E6002" w:rsidRPr="002534E7">
        <w:rPr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447687">
        <w:rPr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EA1D41">
        <w:rPr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EA1D41">
        <w:rPr>
          <w:rFonts w:hint="eastAsia"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EA1D41">
        <w:rPr>
          <w:rFonts w:hint="eastAsia"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17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17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6C29D4FA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sync_gdma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Blank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35276C">
        <w:rPr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D05FD1">
        <w:rPr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lastRenderedPageBreak/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FD517FD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sync_pdma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</w:t>
      </w:r>
      <w:r w:rsidR="00092E3D">
        <w:rPr>
          <w:i/>
          <w:iCs/>
          <w:lang w:eastAsia="zh-TW"/>
        </w:rPr>
        <w:t>p</w:t>
      </w:r>
      <w:r w:rsidRPr="009F0CA0">
        <w:rPr>
          <w:rFonts w:hint="eastAsia"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457196" w:rsidRPr="00D05FD1">
        <w:rPr>
          <w:lang w:eastAsia="zh-TW"/>
        </w:rPr>
        <w:t>這些描述符會儲存在一塊不可快取的記憶體區域，意味著當</w:t>
      </w:r>
      <w:r w:rsidR="00457196" w:rsidRPr="00D05FD1">
        <w:rPr>
          <w:lang w:eastAsia="zh-TW"/>
        </w:rPr>
        <w:t xml:space="preserve"> CPU </w:t>
      </w:r>
      <w:r w:rsidR="00457196" w:rsidRPr="00D05FD1">
        <w:rPr>
          <w:lang w:eastAsia="zh-TW"/>
        </w:rPr>
        <w:t>向這些位址寫入資料時，資料不會進入</w:t>
      </w:r>
      <w:r w:rsidR="00925F5B">
        <w:rPr>
          <w:rFonts w:hint="eastAsia"/>
          <w:lang w:eastAsia="zh-TW"/>
        </w:rPr>
        <w:t xml:space="preserve"> </w:t>
      </w:r>
      <w:r w:rsidR="00457196" w:rsidRPr="00D05FD1">
        <w:rPr>
          <w:lang w:eastAsia="zh-TW"/>
        </w:rPr>
        <w:t xml:space="preserve">CPU </w:t>
      </w:r>
      <w:r w:rsidR="00457196" w:rsidRPr="00D05FD1">
        <w:rPr>
          <w:lang w:eastAsia="zh-TW"/>
        </w:rPr>
        <w:t>的資料快取空間，而是直接寫入記憶體。在中斷服務函式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Blank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35276C">
        <w:rPr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D05FD1">
        <w:rPr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lastRenderedPageBreak/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638394B9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D440F3">
        <w:rPr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C75B58">
        <w:rPr>
          <w:i/>
          <w:iCs/>
          <w:lang w:eastAsia="zh-TW"/>
        </w:rPr>
        <w:t>PATH_IMAGE</w:t>
      </w:r>
      <w:r w:rsidR="00C75B58" w:rsidRPr="00C75B58">
        <w:rPr>
          <w:rFonts w:hint="eastAsia"/>
          <w:i/>
          <w:iCs/>
          <w:lang w:eastAsia="zh-TW"/>
        </w:rPr>
        <w:t>1</w:t>
      </w:r>
      <w:r w:rsidR="00C75B58" w:rsidRPr="00C75B58">
        <w:rPr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C75B58">
        <w:rPr>
          <w:rFonts w:hint="eastAsia"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C75B58">
        <w:rPr>
          <w:rFonts w:hint="eastAsia"/>
          <w:i/>
          <w:iCs/>
          <w:lang w:eastAsia="zh-TW"/>
        </w:rPr>
        <w:t>disp.h</w:t>
      </w:r>
      <w:proofErr w:type="spellEnd"/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Cortex-M55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>
        <w:rPr>
          <w:lang w:eastAsia="zh-TW"/>
        </w:rPr>
        <w:t>B</w:t>
      </w:r>
      <w:r w:rsidRPr="00D440F3">
        <w:rPr>
          <w:lang w:eastAsia="zh-TW"/>
        </w:rPr>
        <w:t xml:space="preserve">lank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lastRenderedPageBreak/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FF0479">
        <w:rPr>
          <w:rFonts w:hint="eastAsia"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FF0479">
        <w:rPr>
          <w:rFonts w:hint="eastAsia"/>
          <w:i/>
          <w:iCs/>
        </w:rPr>
        <w:t xml:space="preserve">CONFIG_LCD_PANEL_USE_DE_ONLY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V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FF0479">
        <w:rPr>
          <w:rFonts w:hint="eastAsia"/>
          <w:i/>
          <w:iCs/>
        </w:rPr>
        <w:t>H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021646">
        <w:rPr>
          <w:i/>
          <w:iCs/>
        </w:rPr>
        <w:t>CONFIG_DISP_*_</w:t>
      </w:r>
      <w:proofErr w:type="spellStart"/>
      <w:r w:rsidRPr="00021646">
        <w:rPr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Active-High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Active-Low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021646">
        <w:rPr>
          <w:i/>
          <w:iCs/>
        </w:rPr>
        <w:t>CONFIG_DISP_*_BITIDX</w:t>
      </w:r>
      <w:r>
        <w:rPr>
          <w:rFonts w:hint="eastAsia"/>
        </w:rPr>
        <w:t>設定值為各</w:t>
      </w:r>
      <w:r w:rsidRPr="00E45802">
        <w:rPr>
          <w:rFonts w:hint="eastAsia"/>
          <w:i/>
          <w:iCs/>
        </w:rPr>
        <w:t>EBI_ADR</w:t>
      </w:r>
      <w:r w:rsidRPr="00E45802">
        <w:rPr>
          <w:rFonts w:hint="eastAsia"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021646">
        <w:rPr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7FA93754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XRES */</w:t>
      </w:r>
    </w:p>
    <w:p w14:paraId="3F255F86" w14:textId="72AAAC1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YRES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3783947E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(HSYNC plus width)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1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8"/>
    <w:bookmarkEnd w:id="1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20" w:name="_Sampel_Code_Information"/>
      <w:bookmarkEnd w:id="20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C51672">
        <w:rPr>
          <w:rFonts w:hint="eastAsia"/>
        </w:rPr>
        <w:t>Example</w:t>
      </w:r>
      <w:r w:rsidR="004A7179" w:rsidRPr="00C51672"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C51672">
        <w:t>KEIL</w:t>
      </w:r>
      <w:r w:rsidRPr="00C51672">
        <w:t>資料夾，雙擊</w:t>
      </w:r>
      <w:r w:rsidR="00A4530C" w:rsidRPr="00A4530C">
        <w:rPr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6752543" w:rsidR="00C405D6" w:rsidRPr="007354EE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657CF1">
              <w:rPr>
                <w:rFonts w:eastAsia="SimSun" w:cs="Arial"/>
                <w:szCs w:val="24"/>
                <w:lang w:eastAsia="zh-CN"/>
              </w:rPr>
              <w:t>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5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3"/>
      <w:footerReference w:type="default" r:id="rId24"/>
      <w:headerReference w:type="first" r:id="rId25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FF1BA" w14:textId="77777777" w:rsidR="0094462D" w:rsidRDefault="0094462D" w:rsidP="00224C1C">
      <w:r>
        <w:separator/>
      </w:r>
    </w:p>
    <w:p w14:paraId="69B948BB" w14:textId="77777777" w:rsidR="0094462D" w:rsidRDefault="0094462D"/>
  </w:endnote>
  <w:endnote w:type="continuationSeparator" w:id="0">
    <w:p w14:paraId="11262CEE" w14:textId="77777777" w:rsidR="0094462D" w:rsidRDefault="0094462D" w:rsidP="00224C1C">
      <w:r>
        <w:continuationSeparator/>
      </w:r>
    </w:p>
    <w:p w14:paraId="009659F1" w14:textId="77777777" w:rsidR="0094462D" w:rsidRDefault="009446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37E403B2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7354EE">
      <w:rPr>
        <w:rFonts w:eastAsiaTheme="minorEastAsia" w:cs="Arial" w:hint="eastAsia"/>
        <w:lang w:eastAsia="zh-TW"/>
      </w:rPr>
      <w:t>5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397F3" w14:textId="77777777" w:rsidR="0094462D" w:rsidRDefault="0094462D" w:rsidP="00224C1C">
      <w:r>
        <w:separator/>
      </w:r>
    </w:p>
    <w:p w14:paraId="21F8E8A5" w14:textId="77777777" w:rsidR="0094462D" w:rsidRDefault="0094462D"/>
  </w:footnote>
  <w:footnote w:type="continuationSeparator" w:id="0">
    <w:p w14:paraId="11D2794E" w14:textId="77777777" w:rsidR="0094462D" w:rsidRDefault="0094462D" w:rsidP="00224C1C">
      <w:r>
        <w:continuationSeparator/>
      </w:r>
    </w:p>
    <w:p w14:paraId="52846AF2" w14:textId="77777777" w:rsidR="0094462D" w:rsidRDefault="009446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8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12581</TotalTime>
  <Pages>18</Pages>
  <Words>2222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14865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189</cp:revision>
  <cp:lastPrinted>2025-03-04T06:31:00Z</cp:lastPrinted>
  <dcterms:created xsi:type="dcterms:W3CDTF">2023-11-23T08:18:00Z</dcterms:created>
  <dcterms:modified xsi:type="dcterms:W3CDTF">2025-03-06T08:26:00Z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